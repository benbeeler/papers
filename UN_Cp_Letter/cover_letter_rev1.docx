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7D3EA" w14:textId="77777777" w:rsidR="0009697F" w:rsidRPr="00A65FCB" w:rsidRDefault="0009697F" w:rsidP="0009697F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kern w:val="0"/>
        </w:rPr>
      </w:pPr>
      <w:r w:rsidRPr="00A65FCB">
        <w:rPr>
          <w:rFonts w:ascii="Times New Roman" w:hAnsi="Times New Roman" w:cs="Times New Roman"/>
          <w:color w:val="000000"/>
          <w:kern w:val="0"/>
        </w:rPr>
        <w:t>Dear Editor</w:t>
      </w:r>
      <w:r>
        <w:rPr>
          <w:rFonts w:ascii="Times New Roman" w:hAnsi="Times New Roman" w:cs="Times New Roman"/>
          <w:color w:val="000000"/>
          <w:kern w:val="0"/>
        </w:rPr>
        <w:t>,</w:t>
      </w:r>
    </w:p>
    <w:p w14:paraId="0DF98B68" w14:textId="77777777" w:rsidR="0009697F" w:rsidRPr="00A65FCB" w:rsidRDefault="0009697F" w:rsidP="0009697F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kern w:val="0"/>
        </w:rPr>
      </w:pPr>
    </w:p>
    <w:p w14:paraId="32F763F5" w14:textId="1C13D1E0" w:rsidR="00E87793" w:rsidRPr="00A65FCB" w:rsidRDefault="00E87793" w:rsidP="00E87793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00000"/>
          <w:kern w:val="0"/>
        </w:rPr>
      </w:pPr>
      <w:r w:rsidRPr="00A65FCB">
        <w:rPr>
          <w:rFonts w:ascii="Times New Roman" w:hAnsi="Times New Roman" w:cs="Times New Roman"/>
          <w:color w:val="000000"/>
          <w:kern w:val="0"/>
        </w:rPr>
        <w:t>On behalf of my co-author</w:t>
      </w:r>
      <w:r>
        <w:rPr>
          <w:rFonts w:ascii="Times New Roman" w:hAnsi="Times New Roman" w:cs="Times New Roman"/>
          <w:color w:val="000000"/>
          <w:kern w:val="0"/>
        </w:rPr>
        <w:t>s</w:t>
      </w:r>
      <w:r w:rsidRPr="00A65FCB">
        <w:rPr>
          <w:rFonts w:ascii="Times New Roman" w:hAnsi="Times New Roman" w:cs="Times New Roman"/>
          <w:color w:val="000000"/>
          <w:kern w:val="0"/>
        </w:rPr>
        <w:t xml:space="preserve"> and myself, I am hereby </w:t>
      </w:r>
      <w:r w:rsidR="0040704C">
        <w:rPr>
          <w:rFonts w:ascii="Times New Roman" w:hAnsi="Times New Roman" w:cs="Times New Roman"/>
          <w:color w:val="000000"/>
          <w:kern w:val="0"/>
        </w:rPr>
        <w:t>re-</w:t>
      </w:r>
      <w:r w:rsidRPr="00A65FCB">
        <w:rPr>
          <w:rFonts w:ascii="Times New Roman" w:hAnsi="Times New Roman" w:cs="Times New Roman"/>
          <w:color w:val="000000"/>
          <w:kern w:val="0"/>
        </w:rPr>
        <w:t>submitting our manuscript</w:t>
      </w:r>
      <w:r>
        <w:rPr>
          <w:rFonts w:ascii="Times New Roman" w:hAnsi="Times New Roman" w:cs="Times New Roman"/>
          <w:color w:val="000000"/>
          <w:kern w:val="0"/>
        </w:rPr>
        <w:t xml:space="preserve"> (letter format)</w:t>
      </w:r>
      <w:r w:rsidRPr="00A65FCB">
        <w:rPr>
          <w:rFonts w:ascii="Times New Roman" w:hAnsi="Times New Roman" w:cs="Times New Roman"/>
          <w:color w:val="000000"/>
          <w:kern w:val="0"/>
        </w:rPr>
        <w:t>, entitled “</w:t>
      </w:r>
      <w:r w:rsidRPr="002A4383">
        <w:rPr>
          <w:rFonts w:ascii="Times New Roman" w:hAnsi="Times New Roman" w:cs="Times New Roman"/>
          <w:color w:val="000000"/>
          <w:kern w:val="0"/>
        </w:rPr>
        <w:t>The contribution of nitrogen Frenkel-pair formation to the high-temperature heat capacity of uranium mononitride</w:t>
      </w:r>
      <w:r w:rsidRPr="00A65FCB">
        <w:rPr>
          <w:rFonts w:ascii="Times New Roman" w:hAnsi="Times New Roman" w:cs="Times New Roman"/>
          <w:color w:val="000000"/>
          <w:kern w:val="0"/>
        </w:rPr>
        <w:t xml:space="preserve">”, for publication in </w:t>
      </w:r>
      <w:r w:rsidR="009D30B9">
        <w:rPr>
          <w:rFonts w:ascii="Times New Roman" w:hAnsi="Times New Roman" w:cs="Times New Roman"/>
          <w:color w:val="000000"/>
          <w:kern w:val="0"/>
        </w:rPr>
        <w:t>Computational Materials Science</w:t>
      </w:r>
      <w:r w:rsidRPr="00A65FCB">
        <w:rPr>
          <w:rFonts w:ascii="Times New Roman" w:hAnsi="Times New Roman" w:cs="Times New Roman"/>
          <w:color w:val="000000"/>
          <w:kern w:val="0"/>
        </w:rPr>
        <w:t>.</w:t>
      </w:r>
    </w:p>
    <w:p w14:paraId="11B4B2A9" w14:textId="77777777" w:rsidR="0009697F" w:rsidRDefault="0009697F" w:rsidP="0009697F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00000"/>
          <w:kern w:val="0"/>
        </w:rPr>
      </w:pPr>
    </w:p>
    <w:p w14:paraId="626EDDC7" w14:textId="2580A09B" w:rsidR="00E87793" w:rsidRDefault="0040704C" w:rsidP="0009697F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We have addressed all comments raised by the reviewers and we feel that the manuscript has been strengthened in the review process. Detailed responses are included in a separate document attached to the submission. </w:t>
      </w:r>
    </w:p>
    <w:p w14:paraId="385A5620" w14:textId="77777777" w:rsidR="0009697F" w:rsidRDefault="0009697F" w:rsidP="00E87793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00000"/>
          <w:kern w:val="0"/>
        </w:rPr>
      </w:pPr>
    </w:p>
    <w:p w14:paraId="28770928" w14:textId="4DA93235" w:rsidR="0009697F" w:rsidRDefault="00E87793" w:rsidP="00E87793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00000"/>
          <w:kern w:val="0"/>
        </w:rPr>
      </w:pPr>
      <w:r w:rsidRPr="00E87793">
        <w:rPr>
          <w:rFonts w:ascii="Times New Roman" w:hAnsi="Times New Roman" w:cs="Times New Roman"/>
          <w:color w:val="000000"/>
          <w:kern w:val="0"/>
        </w:rPr>
        <w:t>The manuscript is original, not under consideration elsewhere, and approved by all authors. We believe it is well</w:t>
      </w:r>
      <w:r>
        <w:rPr>
          <w:rFonts w:ascii="Times New Roman" w:hAnsi="Times New Roman" w:cs="Times New Roman"/>
          <w:color w:val="000000"/>
          <w:kern w:val="0"/>
        </w:rPr>
        <w:t>-</w:t>
      </w:r>
      <w:r w:rsidRPr="00E87793">
        <w:rPr>
          <w:rFonts w:ascii="Times New Roman" w:hAnsi="Times New Roman" w:cs="Times New Roman"/>
          <w:color w:val="000000"/>
          <w:kern w:val="0"/>
        </w:rPr>
        <w:t xml:space="preserve">suited for </w:t>
      </w:r>
      <w:r w:rsidR="0003615F">
        <w:rPr>
          <w:rFonts w:ascii="Times New Roman" w:hAnsi="Times New Roman" w:cs="Times New Roman"/>
          <w:color w:val="000000"/>
          <w:kern w:val="0"/>
        </w:rPr>
        <w:t>Computational Materials Science</w:t>
      </w:r>
      <w:r w:rsidRPr="00E87793">
        <w:rPr>
          <w:rFonts w:ascii="Times New Roman" w:hAnsi="Times New Roman" w:cs="Times New Roman"/>
          <w:color w:val="000000"/>
          <w:kern w:val="0"/>
        </w:rPr>
        <w:t xml:space="preserve"> as it addresses defect thermodynamics and high-temperature disorder in a technologically relevant actinide compound</w:t>
      </w:r>
      <w:r w:rsidR="006F3148">
        <w:rPr>
          <w:rFonts w:ascii="Times New Roman" w:hAnsi="Times New Roman" w:cs="Times New Roman"/>
          <w:color w:val="000000"/>
          <w:kern w:val="0"/>
        </w:rPr>
        <w:t xml:space="preserve"> while</w:t>
      </w:r>
      <w:r w:rsidR="0003615F">
        <w:rPr>
          <w:rFonts w:ascii="Times New Roman" w:hAnsi="Times New Roman" w:cs="Times New Roman"/>
          <w:color w:val="000000"/>
          <w:kern w:val="0"/>
        </w:rPr>
        <w:t xml:space="preserve"> utilizing computational methodologies</w:t>
      </w:r>
      <w:r w:rsidRPr="00E87793">
        <w:rPr>
          <w:rFonts w:ascii="Times New Roman" w:hAnsi="Times New Roman" w:cs="Times New Roman"/>
          <w:color w:val="000000"/>
          <w:kern w:val="0"/>
        </w:rPr>
        <w:t>.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E87793">
        <w:rPr>
          <w:rFonts w:ascii="Times New Roman" w:hAnsi="Times New Roman" w:cs="Times New Roman"/>
          <w:color w:val="000000"/>
          <w:kern w:val="0"/>
        </w:rPr>
        <w:t>We appreciate your consideration.</w:t>
      </w:r>
    </w:p>
    <w:p w14:paraId="004EEA94" w14:textId="77777777" w:rsidR="00E87793" w:rsidRDefault="00E87793" w:rsidP="00E87793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00000"/>
          <w:kern w:val="0"/>
        </w:rPr>
      </w:pPr>
    </w:p>
    <w:p w14:paraId="39362656" w14:textId="77777777" w:rsidR="00E87793" w:rsidRPr="00A65FCB" w:rsidRDefault="00E87793" w:rsidP="00E87793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00000"/>
          <w:kern w:val="0"/>
        </w:rPr>
      </w:pPr>
    </w:p>
    <w:p w14:paraId="79A703E4" w14:textId="77777777" w:rsidR="0009697F" w:rsidRPr="00A65FCB" w:rsidRDefault="0009697F" w:rsidP="0009697F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kern w:val="0"/>
        </w:rPr>
      </w:pPr>
      <w:r w:rsidRPr="00A65FCB">
        <w:rPr>
          <w:rFonts w:ascii="Times New Roman" w:hAnsi="Times New Roman" w:cs="Times New Roman"/>
          <w:color w:val="000000"/>
          <w:kern w:val="0"/>
        </w:rPr>
        <w:t>Sincerely,</w:t>
      </w:r>
    </w:p>
    <w:p w14:paraId="174D4328" w14:textId="77777777" w:rsidR="0009697F" w:rsidRDefault="0009697F" w:rsidP="0009697F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kern w:val="0"/>
        </w:rPr>
      </w:pPr>
    </w:p>
    <w:p w14:paraId="0A161CCB" w14:textId="77777777" w:rsidR="0009697F" w:rsidRDefault="0009697F" w:rsidP="0009697F">
      <w:pPr>
        <w:autoSpaceDE w:val="0"/>
        <w:autoSpaceDN w:val="0"/>
        <w:adjustRightInd w:val="0"/>
        <w:spacing w:line="240" w:lineRule="auto"/>
      </w:pPr>
      <w:r w:rsidRPr="00A65FCB">
        <w:rPr>
          <w:rFonts w:ascii="Times New Roman" w:hAnsi="Times New Roman" w:cs="Times New Roman"/>
          <w:color w:val="000000"/>
          <w:kern w:val="0"/>
        </w:rPr>
        <w:t>Benjamin Beeler</w:t>
      </w:r>
    </w:p>
    <w:p w14:paraId="7751A648" w14:textId="77777777" w:rsidR="00030B87" w:rsidRDefault="00030B87"/>
    <w:sectPr w:rsidR="00030B87" w:rsidSect="003E3F3D">
      <w:headerReference w:type="first" r:id="rId7"/>
      <w:pgSz w:w="12240" w:h="15840"/>
      <w:pgMar w:top="1080" w:right="922" w:bottom="1080" w:left="92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B8713" w14:textId="77777777" w:rsidR="00312168" w:rsidRDefault="00312168" w:rsidP="00E31D56">
      <w:r>
        <w:separator/>
      </w:r>
    </w:p>
  </w:endnote>
  <w:endnote w:type="continuationSeparator" w:id="0">
    <w:p w14:paraId="55CA1BFD" w14:textId="77777777" w:rsidR="00312168" w:rsidRDefault="00312168" w:rsidP="00E31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ABE11" w14:textId="77777777" w:rsidR="00312168" w:rsidRDefault="00312168" w:rsidP="00E31D56">
      <w:r>
        <w:separator/>
      </w:r>
    </w:p>
  </w:footnote>
  <w:footnote w:type="continuationSeparator" w:id="0">
    <w:p w14:paraId="29C60784" w14:textId="77777777" w:rsidR="00312168" w:rsidRDefault="00312168" w:rsidP="00E31D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ED58D" w14:textId="77777777" w:rsidR="00CE3CD3" w:rsidRDefault="00B65A22">
    <w:pPr>
      <w:pStyle w:val="Header"/>
    </w:pPr>
    <w:r w:rsidRPr="003E3F3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B8B36F9" wp14:editId="223233D3">
              <wp:simplePos x="0" y="0"/>
              <wp:positionH relativeFrom="column">
                <wp:posOffset>-128270</wp:posOffset>
              </wp:positionH>
              <wp:positionV relativeFrom="paragraph">
                <wp:posOffset>86995</wp:posOffset>
              </wp:positionV>
              <wp:extent cx="2415540" cy="1079500"/>
              <wp:effectExtent l="0" t="0" r="10160" b="0"/>
              <wp:wrapSquare wrapText="bothSides"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15540" cy="1079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A46885" w14:textId="77777777" w:rsidR="0009697F" w:rsidRPr="005741C4" w:rsidRDefault="0009697F" w:rsidP="0009697F">
                          <w:pPr>
                            <w:spacing w:after="26" w:line="240" w:lineRule="auto"/>
                            <w:rPr>
                              <w:rFonts w:cs="Arial"/>
                              <w:b/>
                              <w:bCs/>
                              <w:spacing w:val="2"/>
                              <w:sz w:val="20"/>
                              <w:szCs w:val="20"/>
                            </w:rPr>
                          </w:pPr>
                          <w:r w:rsidRPr="005741C4">
                            <w:rPr>
                              <w:rFonts w:cs="Arial"/>
                              <w:b/>
                              <w:bCs/>
                              <w:spacing w:val="2"/>
                              <w:sz w:val="20"/>
                              <w:szCs w:val="20"/>
                            </w:rPr>
                            <w:t>Benjamin Beeler</w:t>
                          </w:r>
                        </w:p>
                        <w:p w14:paraId="784A6299" w14:textId="77777777" w:rsidR="0009697F" w:rsidRPr="005741C4" w:rsidRDefault="0009697F" w:rsidP="0009697F">
                          <w:pPr>
                            <w:spacing w:after="26" w:line="240" w:lineRule="auto"/>
                            <w:rPr>
                              <w:rFonts w:cs="Arial"/>
                              <w:spacing w:val="2"/>
                              <w:sz w:val="20"/>
                              <w:szCs w:val="20"/>
                            </w:rPr>
                          </w:pPr>
                          <w:r w:rsidRPr="005741C4">
                            <w:rPr>
                              <w:rFonts w:cs="Arial"/>
                              <w:spacing w:val="2"/>
                              <w:sz w:val="20"/>
                              <w:szCs w:val="20"/>
                            </w:rPr>
                            <w:t>Department of Nuclear Engineering</w:t>
                          </w:r>
                        </w:p>
                        <w:p w14:paraId="58B56ED6" w14:textId="77777777" w:rsidR="0009697F" w:rsidRPr="005741C4" w:rsidRDefault="0009697F" w:rsidP="0009697F">
                          <w:pPr>
                            <w:spacing w:after="26" w:line="240" w:lineRule="auto"/>
                            <w:rPr>
                              <w:rFonts w:cs="Arial"/>
                              <w:bCs/>
                              <w:spacing w:val="2"/>
                              <w:sz w:val="20"/>
                              <w:szCs w:val="20"/>
                            </w:rPr>
                          </w:pPr>
                          <w:r w:rsidRPr="005741C4">
                            <w:rPr>
                              <w:rFonts w:cs="Arial"/>
                              <w:bCs/>
                              <w:spacing w:val="2"/>
                              <w:sz w:val="20"/>
                              <w:szCs w:val="20"/>
                            </w:rPr>
                            <w:t>2500 Stinson Dr</w:t>
                          </w:r>
                        </w:p>
                        <w:p w14:paraId="4369DDD6" w14:textId="77777777" w:rsidR="0009697F" w:rsidRPr="005741C4" w:rsidRDefault="0009697F" w:rsidP="0009697F">
                          <w:pPr>
                            <w:spacing w:after="26" w:line="240" w:lineRule="auto"/>
                            <w:rPr>
                              <w:rFonts w:cs="Arial"/>
                              <w:bCs/>
                              <w:spacing w:val="2"/>
                              <w:sz w:val="20"/>
                              <w:szCs w:val="20"/>
                            </w:rPr>
                          </w:pPr>
                          <w:r w:rsidRPr="005741C4">
                            <w:rPr>
                              <w:rFonts w:cs="Arial"/>
                              <w:bCs/>
                              <w:spacing w:val="2"/>
                              <w:sz w:val="20"/>
                              <w:szCs w:val="20"/>
                            </w:rPr>
                            <w:t>Raleigh, NC 27607</w:t>
                          </w:r>
                        </w:p>
                        <w:p w14:paraId="4F702944" w14:textId="77777777" w:rsidR="0009697F" w:rsidRPr="005741C4" w:rsidRDefault="0009697F" w:rsidP="0009697F">
                          <w:pPr>
                            <w:spacing w:after="26" w:line="240" w:lineRule="auto"/>
                            <w:rPr>
                              <w:rFonts w:cs="Arial"/>
                              <w:bCs/>
                              <w:spacing w:val="2"/>
                              <w:sz w:val="20"/>
                              <w:szCs w:val="20"/>
                            </w:rPr>
                          </w:pPr>
                          <w:r w:rsidRPr="005741C4">
                            <w:rPr>
                              <w:rFonts w:cs="Arial"/>
                              <w:bCs/>
                              <w:spacing w:val="2"/>
                              <w:sz w:val="20"/>
                              <w:szCs w:val="20"/>
                            </w:rPr>
                            <w:t>P: 919.515.3737</w:t>
                          </w:r>
                        </w:p>
                        <w:p w14:paraId="1CEBFD55" w14:textId="77777777" w:rsidR="0009697F" w:rsidRPr="005741C4" w:rsidRDefault="0009697F" w:rsidP="0009697F">
                          <w:pPr>
                            <w:spacing w:after="26" w:line="240" w:lineRule="auto"/>
                            <w:rPr>
                              <w:rFonts w:cs="Arial"/>
                              <w:bCs/>
                              <w:spacing w:val="2"/>
                              <w:sz w:val="20"/>
                              <w:szCs w:val="20"/>
                            </w:rPr>
                          </w:pPr>
                          <w:r w:rsidRPr="005741C4">
                            <w:rPr>
                              <w:rFonts w:cs="Arial"/>
                              <w:bCs/>
                              <w:spacing w:val="2"/>
                              <w:sz w:val="20"/>
                              <w:szCs w:val="20"/>
                            </w:rPr>
                            <w:t>E: bwbeeler@ncsu.edu</w:t>
                          </w:r>
                        </w:p>
                        <w:p w14:paraId="57AB33F3" w14:textId="77777777" w:rsidR="00CE3CD3" w:rsidRPr="00E31D56" w:rsidRDefault="00CE3CD3" w:rsidP="003E3F3D">
                          <w:pPr>
                            <w:spacing w:after="26" w:line="240" w:lineRule="auto"/>
                            <w:rPr>
                              <w:rFonts w:cs="Arial"/>
                              <w:bCs/>
                              <w:spacing w:val="2"/>
                              <w:sz w:val="15"/>
                              <w:szCs w:val="15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8B36F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10.1pt;margin-top:6.85pt;width:190.2pt;height: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" filled="f" stroked="f">
              <v:textbox inset="0,0,0,0">
                <w:txbxContent>
                  <w:p w14:paraId="02A46885" w14:textId="77777777" w:rsidR="0009697F" w:rsidRPr="005741C4" w:rsidRDefault="0009697F" w:rsidP="0009697F">
                    <w:pPr>
                      <w:spacing w:after="26" w:line="240" w:lineRule="auto"/>
                      <w:rPr>
                        <w:rFonts w:cs="Arial"/>
                        <w:b/>
                        <w:bCs/>
                        <w:spacing w:val="2"/>
                        <w:sz w:val="20"/>
                        <w:szCs w:val="20"/>
                      </w:rPr>
                    </w:pPr>
                    <w:r w:rsidRPr="005741C4">
                      <w:rPr>
                        <w:rFonts w:cs="Arial"/>
                        <w:b/>
                        <w:bCs/>
                        <w:spacing w:val="2"/>
                        <w:sz w:val="20"/>
                        <w:szCs w:val="20"/>
                      </w:rPr>
                      <w:t>Benjamin Beeler</w:t>
                    </w:r>
                  </w:p>
                  <w:p w14:paraId="784A6299" w14:textId="77777777" w:rsidR="0009697F" w:rsidRPr="005741C4" w:rsidRDefault="0009697F" w:rsidP="0009697F">
                    <w:pPr>
                      <w:spacing w:after="26" w:line="240" w:lineRule="auto"/>
                      <w:rPr>
                        <w:rFonts w:cs="Arial"/>
                        <w:spacing w:val="2"/>
                        <w:sz w:val="20"/>
                        <w:szCs w:val="20"/>
                      </w:rPr>
                    </w:pPr>
                    <w:r w:rsidRPr="005741C4">
                      <w:rPr>
                        <w:rFonts w:cs="Arial"/>
                        <w:spacing w:val="2"/>
                        <w:sz w:val="20"/>
                        <w:szCs w:val="20"/>
                      </w:rPr>
                      <w:t>Department of Nuclear Engineering</w:t>
                    </w:r>
                  </w:p>
                  <w:p w14:paraId="58B56ED6" w14:textId="77777777" w:rsidR="0009697F" w:rsidRPr="005741C4" w:rsidRDefault="0009697F" w:rsidP="0009697F">
                    <w:pPr>
                      <w:spacing w:after="26" w:line="240" w:lineRule="auto"/>
                      <w:rPr>
                        <w:rFonts w:cs="Arial"/>
                        <w:bCs/>
                        <w:spacing w:val="2"/>
                        <w:sz w:val="20"/>
                        <w:szCs w:val="20"/>
                      </w:rPr>
                    </w:pPr>
                    <w:r w:rsidRPr="005741C4">
                      <w:rPr>
                        <w:rFonts w:cs="Arial"/>
                        <w:bCs/>
                        <w:spacing w:val="2"/>
                        <w:sz w:val="20"/>
                        <w:szCs w:val="20"/>
                      </w:rPr>
                      <w:t>2500 Stinson Dr</w:t>
                    </w:r>
                  </w:p>
                  <w:p w14:paraId="4369DDD6" w14:textId="77777777" w:rsidR="0009697F" w:rsidRPr="005741C4" w:rsidRDefault="0009697F" w:rsidP="0009697F">
                    <w:pPr>
                      <w:spacing w:after="26" w:line="240" w:lineRule="auto"/>
                      <w:rPr>
                        <w:rFonts w:cs="Arial"/>
                        <w:bCs/>
                        <w:spacing w:val="2"/>
                        <w:sz w:val="20"/>
                        <w:szCs w:val="20"/>
                      </w:rPr>
                    </w:pPr>
                    <w:r w:rsidRPr="005741C4">
                      <w:rPr>
                        <w:rFonts w:cs="Arial"/>
                        <w:bCs/>
                        <w:spacing w:val="2"/>
                        <w:sz w:val="20"/>
                        <w:szCs w:val="20"/>
                      </w:rPr>
                      <w:t>Raleigh, NC 27607</w:t>
                    </w:r>
                  </w:p>
                  <w:p w14:paraId="4F702944" w14:textId="77777777" w:rsidR="0009697F" w:rsidRPr="005741C4" w:rsidRDefault="0009697F" w:rsidP="0009697F">
                    <w:pPr>
                      <w:spacing w:after="26" w:line="240" w:lineRule="auto"/>
                      <w:rPr>
                        <w:rFonts w:cs="Arial"/>
                        <w:bCs/>
                        <w:spacing w:val="2"/>
                        <w:sz w:val="20"/>
                        <w:szCs w:val="20"/>
                      </w:rPr>
                    </w:pPr>
                    <w:r w:rsidRPr="005741C4">
                      <w:rPr>
                        <w:rFonts w:cs="Arial"/>
                        <w:bCs/>
                        <w:spacing w:val="2"/>
                        <w:sz w:val="20"/>
                        <w:szCs w:val="20"/>
                      </w:rPr>
                      <w:t>P: 919.515.3737</w:t>
                    </w:r>
                  </w:p>
                  <w:p w14:paraId="1CEBFD55" w14:textId="77777777" w:rsidR="0009697F" w:rsidRPr="005741C4" w:rsidRDefault="0009697F" w:rsidP="0009697F">
                    <w:pPr>
                      <w:spacing w:after="26" w:line="240" w:lineRule="auto"/>
                      <w:rPr>
                        <w:rFonts w:cs="Arial"/>
                        <w:bCs/>
                        <w:spacing w:val="2"/>
                        <w:sz w:val="20"/>
                        <w:szCs w:val="20"/>
                      </w:rPr>
                    </w:pPr>
                    <w:r w:rsidRPr="005741C4">
                      <w:rPr>
                        <w:rFonts w:cs="Arial"/>
                        <w:bCs/>
                        <w:spacing w:val="2"/>
                        <w:sz w:val="20"/>
                        <w:szCs w:val="20"/>
                      </w:rPr>
                      <w:t>E: bwbeeler@ncsu.edu</w:t>
                    </w:r>
                  </w:p>
                  <w:p w14:paraId="57AB33F3" w14:textId="77777777" w:rsidR="00CE3CD3" w:rsidRPr="00E31D56" w:rsidRDefault="00CE3CD3" w:rsidP="003E3F3D">
                    <w:pPr>
                      <w:spacing w:after="26" w:line="240" w:lineRule="auto"/>
                      <w:rPr>
                        <w:rFonts w:cs="Arial"/>
                        <w:bCs/>
                        <w:spacing w:val="2"/>
                        <w:sz w:val="15"/>
                        <w:szCs w:val="15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CE3CD3" w:rsidRPr="003E3F3D">
      <w:rPr>
        <w:noProof/>
      </w:rPr>
      <w:drawing>
        <wp:anchor distT="0" distB="1371600" distL="4572000" distR="4572000" simplePos="0" relativeHeight="251662336" behindDoc="0" locked="0" layoutInCell="1" allowOverlap="1" wp14:anchorId="3CFB7CD6" wp14:editId="16F0FF3A">
          <wp:simplePos x="0" y="0"/>
          <wp:positionH relativeFrom="column">
            <wp:posOffset>2715260</wp:posOffset>
          </wp:positionH>
          <wp:positionV relativeFrom="paragraph">
            <wp:posOffset>5715</wp:posOffset>
          </wp:positionV>
          <wp:extent cx="1139190" cy="548640"/>
          <wp:effectExtent l="0" t="0" r="3810" b="10160"/>
          <wp:wrapSquare wrapText="bothSides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cstate-brick-2x2-red-cmyk.eps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190" cy="54864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97F"/>
    <w:rsid w:val="00030B87"/>
    <w:rsid w:val="0003615F"/>
    <w:rsid w:val="0009697F"/>
    <w:rsid w:val="00222C99"/>
    <w:rsid w:val="002F19A8"/>
    <w:rsid w:val="00312168"/>
    <w:rsid w:val="003270B7"/>
    <w:rsid w:val="003E3F3D"/>
    <w:rsid w:val="0040704C"/>
    <w:rsid w:val="0050009F"/>
    <w:rsid w:val="00572DE9"/>
    <w:rsid w:val="0064160C"/>
    <w:rsid w:val="006A31C8"/>
    <w:rsid w:val="006F3148"/>
    <w:rsid w:val="007B4CB7"/>
    <w:rsid w:val="00892AC4"/>
    <w:rsid w:val="008C663E"/>
    <w:rsid w:val="009D30B9"/>
    <w:rsid w:val="00B605A9"/>
    <w:rsid w:val="00B65A22"/>
    <w:rsid w:val="00CE3CD3"/>
    <w:rsid w:val="00CF5046"/>
    <w:rsid w:val="00E31D56"/>
    <w:rsid w:val="00E57833"/>
    <w:rsid w:val="00E64434"/>
    <w:rsid w:val="00E87793"/>
    <w:rsid w:val="00ED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265FF7"/>
  <w14:defaultImageDpi w14:val="300"/>
  <w15:docId w15:val="{D69885EA-F2AE-A24F-9A0C-29813F353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C State Stationary"/>
    <w:qFormat/>
    <w:rsid w:val="0009697F"/>
    <w:pPr>
      <w:spacing w:line="360" w:lineRule="auto"/>
    </w:pPr>
    <w:rPr>
      <w:rFonts w:eastAsiaTheme="minorHAnsi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1D56"/>
    <w:pPr>
      <w:tabs>
        <w:tab w:val="center" w:pos="4320"/>
        <w:tab w:val="right" w:pos="8640"/>
      </w:tabs>
      <w:spacing w:line="240" w:lineRule="auto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rsid w:val="00E31D56"/>
  </w:style>
  <w:style w:type="paragraph" w:styleId="Footer">
    <w:name w:val="footer"/>
    <w:basedOn w:val="Normal"/>
    <w:link w:val="FooterChar"/>
    <w:uiPriority w:val="99"/>
    <w:unhideWhenUsed/>
    <w:rsid w:val="00E31D56"/>
    <w:pPr>
      <w:tabs>
        <w:tab w:val="center" w:pos="4320"/>
        <w:tab w:val="right" w:pos="8640"/>
      </w:tabs>
      <w:spacing w:line="240" w:lineRule="auto"/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E31D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eelbw/Downloads/ncstate-letterhead-1column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5D057E-6A27-614F-9072-9C06A263D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ncstate-letterhead-1column(1).dotx</Template>
  <TotalTime>32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Beeler</dc:creator>
  <cp:keywords/>
  <dc:description/>
  <cp:lastModifiedBy>Benjamin W. Beeler</cp:lastModifiedBy>
  <cp:revision>8</cp:revision>
  <cp:lastPrinted>2014-08-27T17:29:00Z</cp:lastPrinted>
  <dcterms:created xsi:type="dcterms:W3CDTF">2026-03-02T21:22:00Z</dcterms:created>
  <dcterms:modified xsi:type="dcterms:W3CDTF">2026-05-25T18:10:00Z</dcterms:modified>
</cp:coreProperties>
</file>